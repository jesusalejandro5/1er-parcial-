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EC60F5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52523</wp:posOffset>
                  </wp:positionH>
                  <wp:positionV relativeFrom="paragraph">
                    <wp:posOffset>-635</wp:posOffset>
                  </wp:positionV>
                  <wp:extent cx="1379486" cy="1911927"/>
                  <wp:effectExtent l="0" t="0" r="0" b="0"/>
                  <wp:wrapNone/>
                  <wp:docPr id="5" name="Imagen 5" descr="Ghiaccio - JoJo's Bizarre Encyclopedia | JoJo Wik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hiaccio - JoJo's Bizarre Encyclopedia | JoJo Wik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486" cy="1911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495E01" w:rsidP="00495E01">
            <w:pPr>
              <w:pStyle w:val="Ttulo"/>
            </w:pPr>
            <w:r>
              <w:t>Jesús Alejandro</w:t>
            </w:r>
            <w:r w:rsidR="003D1B71" w:rsidRPr="00665F95">
              <w:rPr>
                <w:lang w:bidi="es-ES"/>
              </w:rPr>
              <w:br/>
            </w:r>
            <w:r>
              <w:t>Rodríguez González</w:t>
            </w:r>
          </w:p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F20161" w:rsidRDefault="00495E01" w:rsidP="00F20161">
            <w:pPr>
              <w:pStyle w:val="Ttulo2"/>
            </w:pPr>
            <w:r>
              <w:t>Valores</w:t>
            </w:r>
          </w:p>
          <w:p w:rsidR="003D1B71" w:rsidRDefault="00495E01" w:rsidP="00495E01">
            <w:pPr>
              <w:spacing w:line="216" w:lineRule="auto"/>
            </w:pPr>
            <w:r>
              <w:t xml:space="preserve">Respeto </w:t>
            </w:r>
          </w:p>
          <w:p w:rsidR="00495E01" w:rsidRDefault="00495E01" w:rsidP="00495E01">
            <w:pPr>
              <w:spacing w:line="216" w:lineRule="auto"/>
            </w:pPr>
            <w:r>
              <w:t>Orden</w:t>
            </w:r>
          </w:p>
          <w:p w:rsidR="00495E01" w:rsidRDefault="00495E01" w:rsidP="00495E01">
            <w:pPr>
              <w:spacing w:line="216" w:lineRule="auto"/>
            </w:pPr>
            <w:r>
              <w:t>Silencio</w:t>
            </w:r>
          </w:p>
          <w:p w:rsidR="00495E01" w:rsidRDefault="00495E01" w:rsidP="00495E01">
            <w:pPr>
              <w:spacing w:line="216" w:lineRule="auto"/>
            </w:pPr>
            <w:r>
              <w:t>Gratitud</w:t>
            </w:r>
          </w:p>
          <w:p w:rsidR="00495E01" w:rsidRDefault="00495E01" w:rsidP="00495E01">
            <w:pPr>
              <w:spacing w:line="216" w:lineRule="auto"/>
            </w:pPr>
            <w:r>
              <w:t>Tolerancia</w:t>
            </w:r>
          </w:p>
          <w:p w:rsidR="00495E01" w:rsidRDefault="00495E01" w:rsidP="00495E01">
            <w:pPr>
              <w:spacing w:line="216" w:lineRule="auto"/>
            </w:pPr>
            <w:r>
              <w:t>Determinación</w:t>
            </w:r>
          </w:p>
          <w:p w:rsidR="00495E01" w:rsidRDefault="00495E01" w:rsidP="00495E01">
            <w:pPr>
              <w:spacing w:line="216" w:lineRule="auto"/>
            </w:pPr>
            <w:r>
              <w:t>Autenticidad</w:t>
            </w:r>
          </w:p>
          <w:p w:rsidR="00495E01" w:rsidRPr="00665F95" w:rsidRDefault="00495E01" w:rsidP="00495E01">
            <w:pPr>
              <w:spacing w:line="216" w:lineRule="auto"/>
            </w:pPr>
            <w:r>
              <w:t>Responsabilidad</w:t>
            </w:r>
          </w:p>
          <w:p w:rsidR="003D1B71" w:rsidRDefault="00495E01" w:rsidP="00F20161">
            <w:pPr>
              <w:pStyle w:val="Ttulo2"/>
            </w:pPr>
            <w:r>
              <w:t>Competencias</w:t>
            </w:r>
          </w:p>
          <w:p w:rsidR="00495E01" w:rsidRDefault="00495E01" w:rsidP="00495E01">
            <w:r>
              <w:t>Contabilidad</w:t>
            </w:r>
          </w:p>
          <w:p w:rsidR="00495E01" w:rsidRDefault="00495E01" w:rsidP="00495E01">
            <w:r>
              <w:t>Programas de edición</w:t>
            </w:r>
          </w:p>
          <w:p w:rsidR="00495E01" w:rsidRDefault="00495E01" w:rsidP="00495E01">
            <w:r>
              <w:t xml:space="preserve">Creación de exposiciones </w:t>
            </w:r>
          </w:p>
          <w:p w:rsidR="00495E01" w:rsidRDefault="00495E01" w:rsidP="00495E01">
            <w:r>
              <w:t>Creación de personajes</w:t>
            </w:r>
          </w:p>
          <w:p w:rsidR="00495E01" w:rsidRDefault="00495E01" w:rsidP="00495E01">
            <w:r>
              <w:t>Guion</w:t>
            </w:r>
          </w:p>
          <w:p w:rsidR="00495E01" w:rsidRDefault="00495E01" w:rsidP="00495E01">
            <w:r>
              <w:t xml:space="preserve">Buen trabajo en equipo </w:t>
            </w:r>
          </w:p>
          <w:p w:rsidR="00495E01" w:rsidRDefault="00495E01" w:rsidP="00495E01">
            <w:r>
              <w:t>Excelente planificación</w:t>
            </w:r>
          </w:p>
          <w:p w:rsidR="00495E01" w:rsidRPr="00495E01" w:rsidRDefault="00495E01" w:rsidP="00495E01">
            <w:r>
              <w:t>Líder</w:t>
            </w:r>
          </w:p>
          <w:p w:rsidR="003D1B71" w:rsidRPr="00F20161" w:rsidRDefault="00495E01" w:rsidP="00F20161">
            <w:pPr>
              <w:pStyle w:val="Ttulo2"/>
            </w:pPr>
            <w:r>
              <w:t>Sobre mi</w:t>
            </w:r>
          </w:p>
          <w:p w:rsidR="003D1B71" w:rsidRPr="00665F95" w:rsidRDefault="00495E01" w:rsidP="00665F95">
            <w:pPr>
              <w:spacing w:line="216" w:lineRule="auto"/>
            </w:pPr>
            <w:r w:rsidRPr="00495E01">
              <w:t>Mi nombre es Alejandro, tengo 17 años y vivo en la colonia Maravillas de Nezahualcóyotl, no estoy casado, estudio en ESCA STO, todos los días llego a mi casa a las 5 PM en punto, no me gusta el tabaco y solo bebo ocasionalmente, me voy a la cama a las 9 en punto y me aseguro de descansar durante ocho horas completas, mientras tenga un vaso de leche tibia y, haga estiramientos 20 minutos antes de ir a la cama puedo dormir profundamente hasta el día siguiente. Despierto en la mañana sin una pizca de estrés o cansancio, justo como lo haría un niño</w:t>
            </w:r>
          </w:p>
          <w:p w:rsidR="003D1B71" w:rsidRPr="00F20161" w:rsidRDefault="00495E01" w:rsidP="00F20161">
            <w:pPr>
              <w:pStyle w:val="Ttulo2"/>
            </w:pPr>
            <w:r>
              <w:t>Logros</w:t>
            </w:r>
          </w:p>
          <w:p w:rsidR="00495E01" w:rsidRDefault="00495E01" w:rsidP="00665F95">
            <w:pPr>
              <w:spacing w:line="216" w:lineRule="auto"/>
            </w:pPr>
            <w:r>
              <w:t xml:space="preserve">Alcanzar la plenitud mental </w:t>
            </w:r>
          </w:p>
          <w:p w:rsidR="00495E01" w:rsidRDefault="00495E01" w:rsidP="00665F95">
            <w:pPr>
              <w:spacing w:line="216" w:lineRule="auto"/>
            </w:pPr>
            <w:r>
              <w:t xml:space="preserve">Determinado a tener una vida tranquila </w:t>
            </w:r>
          </w:p>
          <w:p w:rsidR="00495E01" w:rsidRPr="00665F95" w:rsidRDefault="00495E01" w:rsidP="00665F95">
            <w:pPr>
              <w:spacing w:line="216" w:lineRule="auto"/>
            </w:pPr>
            <w:r>
              <w:t xml:space="preserve">Olimpiada del conocimiento </w:t>
            </w:r>
          </w:p>
          <w:p w:rsidR="003D1B71" w:rsidRPr="00F20161" w:rsidRDefault="00495E01" w:rsidP="00F20161">
            <w:pPr>
              <w:pStyle w:val="Ttulo2"/>
            </w:pPr>
            <w:r>
              <w:t>Datos</w:t>
            </w:r>
          </w:p>
          <w:p w:rsidR="003D1B71" w:rsidRPr="00665F95" w:rsidRDefault="00495E01" w:rsidP="00495E01">
            <w:pPr>
              <w:spacing w:line="216" w:lineRule="auto"/>
              <w:rPr>
                <w:sz w:val="24"/>
                <w:szCs w:val="24"/>
              </w:rPr>
            </w:pPr>
            <w:r>
              <w:t>28/12/2007                                      Italiano básico</w:t>
            </w: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485F1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A/PNKQ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495E01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C. 22 #12</w:t>
            </w:r>
          </w:p>
          <w:p w:rsidR="003D1B71" w:rsidRPr="00CA16E3" w:rsidRDefault="00495E01" w:rsidP="00495E0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Nezahualcóyotl, 57410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49DFBE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z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Cma4OQ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495E01" w:rsidP="00495E0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56-45-73-39-60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BA3EFD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DT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08A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495E01" w:rsidP="00495E0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Rodriguezgonzalezjesus55@gmail.com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:rsidR="003D1B71" w:rsidRPr="00CA16E3" w:rsidRDefault="003D1B71" w:rsidP="00495E0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Default="0058504E" w:rsidP="006D79A8">
      <w:pPr>
        <w:pStyle w:val="Textoindependiente"/>
        <w:rPr>
          <w:lang w:val="es-ES_tradnl"/>
        </w:rPr>
      </w:pPr>
      <w:r>
        <w:rPr>
          <w:lang w:val="es-ES_tradnl"/>
        </w:rPr>
        <w:lastRenderedPageBreak/>
        <w:t>G</w:t>
      </w:r>
    </w:p>
    <w:tbl>
      <w:tblPr>
        <w:tblStyle w:val="Tablaconcuadrcula"/>
        <w:tblW w:w="0" w:type="auto"/>
        <w:tblInd w:w="-714" w:type="dxa"/>
        <w:tblLayout w:type="fixed"/>
        <w:tblLook w:val="04A0" w:firstRow="1" w:lastRow="0" w:firstColumn="1" w:lastColumn="0" w:noHBand="0" w:noVBand="1"/>
      </w:tblPr>
      <w:tblGrid>
        <w:gridCol w:w="1140"/>
        <w:gridCol w:w="1979"/>
        <w:gridCol w:w="1985"/>
        <w:gridCol w:w="1984"/>
        <w:gridCol w:w="1976"/>
        <w:gridCol w:w="1612"/>
      </w:tblGrid>
      <w:tr w:rsidR="001E1FE0" w:rsidTr="00B609B8">
        <w:tc>
          <w:tcPr>
            <w:tcW w:w="1140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Nombre</w:t>
            </w:r>
          </w:p>
        </w:tc>
        <w:tc>
          <w:tcPr>
            <w:tcW w:w="1979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Microsoft </w:t>
            </w:r>
            <w:r>
              <w:rPr>
                <w:lang w:val="es-ES_tradnl"/>
              </w:rPr>
              <w:t>Word</w:t>
            </w:r>
          </w:p>
        </w:tc>
        <w:tc>
          <w:tcPr>
            <w:tcW w:w="1985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Google docs</w:t>
            </w:r>
          </w:p>
        </w:tc>
        <w:tc>
          <w:tcPr>
            <w:tcW w:w="1984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LibreOffice writer </w:t>
            </w:r>
          </w:p>
        </w:tc>
        <w:tc>
          <w:tcPr>
            <w:tcW w:w="1976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Apple pages </w:t>
            </w:r>
          </w:p>
        </w:tc>
        <w:tc>
          <w:tcPr>
            <w:tcW w:w="1612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ONLYOFFICE</w:t>
            </w:r>
          </w:p>
        </w:tc>
      </w:tr>
      <w:tr w:rsidR="001E1FE0" w:rsidTr="00B609B8">
        <w:tc>
          <w:tcPr>
            <w:tcW w:w="1140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Compañía</w:t>
            </w:r>
          </w:p>
        </w:tc>
        <w:tc>
          <w:tcPr>
            <w:tcW w:w="1979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Microsoft Office </w:t>
            </w:r>
          </w:p>
        </w:tc>
        <w:tc>
          <w:tcPr>
            <w:tcW w:w="1985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Google workspace</w:t>
            </w:r>
          </w:p>
        </w:tc>
        <w:tc>
          <w:tcPr>
            <w:tcW w:w="1984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The document foundation</w:t>
            </w:r>
          </w:p>
        </w:tc>
        <w:tc>
          <w:tcPr>
            <w:tcW w:w="1976" w:type="dxa"/>
          </w:tcPr>
          <w:p w:rsidR="0058504E" w:rsidRDefault="001579CB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Apple inc.</w:t>
            </w:r>
          </w:p>
        </w:tc>
        <w:tc>
          <w:tcPr>
            <w:tcW w:w="1612" w:type="dxa"/>
          </w:tcPr>
          <w:p w:rsidR="0058504E" w:rsidRDefault="001579CB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Ascensio System SIA </w:t>
            </w:r>
          </w:p>
        </w:tc>
      </w:tr>
      <w:tr w:rsidR="001E1FE0" w:rsidTr="00B609B8">
        <w:tc>
          <w:tcPr>
            <w:tcW w:w="1140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Ventajas</w:t>
            </w:r>
          </w:p>
        </w:tc>
        <w:tc>
          <w:tcPr>
            <w:tcW w:w="1979" w:type="dxa"/>
          </w:tcPr>
          <w:p w:rsidR="0058504E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Compatibilidad con herramientas Microsoft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One drive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Acceso a la nube </w:t>
            </w:r>
          </w:p>
        </w:tc>
        <w:tc>
          <w:tcPr>
            <w:tcW w:w="1985" w:type="dxa"/>
          </w:tcPr>
          <w:p w:rsidR="0058504E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Colaboración en tiempo real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Gratis 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Acceso a la nube</w:t>
            </w:r>
          </w:p>
        </w:tc>
        <w:tc>
          <w:tcPr>
            <w:tcW w:w="1984" w:type="dxa"/>
          </w:tcPr>
          <w:p w:rsidR="0058504E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Software de código abierto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Compatibilidad con Microsoft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Uso sin conexión</w:t>
            </w:r>
          </w:p>
        </w:tc>
        <w:tc>
          <w:tcPr>
            <w:tcW w:w="1976" w:type="dxa"/>
          </w:tcPr>
          <w:p w:rsidR="0058504E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Integrado a Apple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Gratis a usuarios de Apple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Colaboración en tiempo real </w:t>
            </w:r>
          </w:p>
        </w:tc>
        <w:tc>
          <w:tcPr>
            <w:tcW w:w="1612" w:type="dxa"/>
          </w:tcPr>
          <w:p w:rsidR="0058504E" w:rsidRDefault="00B609B8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Versiones gratuitas y premium</w:t>
            </w:r>
          </w:p>
          <w:p w:rsidR="00B609B8" w:rsidRDefault="00B609B8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Colaboración en tiempo real</w:t>
            </w:r>
          </w:p>
          <w:p w:rsidR="00B609B8" w:rsidRDefault="00B609B8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Compatibilidad de formatos</w:t>
            </w:r>
          </w:p>
        </w:tc>
      </w:tr>
      <w:tr w:rsidR="001E1FE0" w:rsidTr="00B609B8">
        <w:tc>
          <w:tcPr>
            <w:tcW w:w="1140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Desventajas</w:t>
            </w:r>
          </w:p>
        </w:tc>
        <w:tc>
          <w:tcPr>
            <w:tcW w:w="1979" w:type="dxa"/>
          </w:tcPr>
          <w:p w:rsidR="0058504E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Dependencia a internet</w:t>
            </w:r>
          </w:p>
          <w:p w:rsidR="00B609B8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Recursos de hardware (bajos)</w:t>
            </w:r>
          </w:p>
        </w:tc>
        <w:tc>
          <w:tcPr>
            <w:tcW w:w="1985" w:type="dxa"/>
          </w:tcPr>
          <w:p w:rsidR="0058504E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Privacidad y seguridad</w:t>
            </w:r>
          </w:p>
          <w:p w:rsidR="00B609B8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Compatibilidad limitada</w:t>
            </w:r>
          </w:p>
        </w:tc>
        <w:tc>
          <w:tcPr>
            <w:tcW w:w="1984" w:type="dxa"/>
          </w:tcPr>
          <w:p w:rsidR="0058504E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Falta de mantenimiento en la nube </w:t>
            </w:r>
          </w:p>
          <w:p w:rsidR="00B609B8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Sin soporte para dispositivos móviles </w:t>
            </w:r>
          </w:p>
        </w:tc>
        <w:tc>
          <w:tcPr>
            <w:tcW w:w="1976" w:type="dxa"/>
          </w:tcPr>
          <w:p w:rsidR="0058504E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Limitado a dispositivos Apple</w:t>
            </w:r>
          </w:p>
          <w:p w:rsidR="00B609B8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Colaboración limitada</w:t>
            </w:r>
          </w:p>
        </w:tc>
        <w:tc>
          <w:tcPr>
            <w:tcW w:w="1612" w:type="dxa"/>
          </w:tcPr>
          <w:p w:rsidR="0058504E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Registro para más de una función </w:t>
            </w:r>
          </w:p>
          <w:p w:rsidR="00B609B8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Dependencia de nube en versión gratuita</w:t>
            </w:r>
            <w:bookmarkStart w:id="0" w:name="_GoBack"/>
            <w:bookmarkEnd w:id="0"/>
          </w:p>
        </w:tc>
      </w:tr>
      <w:tr w:rsidR="001E1FE0" w:rsidTr="00B609B8">
        <w:tc>
          <w:tcPr>
            <w:tcW w:w="1140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Sistema operativo</w:t>
            </w:r>
          </w:p>
        </w:tc>
        <w:tc>
          <w:tcPr>
            <w:tcW w:w="1979" w:type="dxa"/>
          </w:tcPr>
          <w:p w:rsidR="001E1FE0" w:rsidRDefault="001E1FE0" w:rsidP="001E1FE0">
            <w:pPr>
              <w:pStyle w:val="Textoindependiente"/>
              <w:numPr>
                <w:ilvl w:val="0"/>
                <w:numId w:val="16"/>
              </w:numPr>
              <w:rPr>
                <w:lang w:val="es-ES_tradnl"/>
              </w:rPr>
            </w:pPr>
            <w:r>
              <w:rPr>
                <w:lang w:val="es-ES_tradnl"/>
              </w:rPr>
              <w:t>Windows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6"/>
              </w:numPr>
              <w:rPr>
                <w:lang w:val="es-ES_tradnl"/>
              </w:rPr>
            </w:pPr>
            <w:r>
              <w:rPr>
                <w:lang w:val="es-ES_tradnl"/>
              </w:rPr>
              <w:t>MacOS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6"/>
              </w:numPr>
              <w:rPr>
                <w:lang w:val="es-ES_tradnl"/>
              </w:rPr>
            </w:pPr>
            <w:r>
              <w:rPr>
                <w:lang w:val="es-ES_tradnl"/>
              </w:rPr>
              <w:t>Ios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6"/>
              </w:numPr>
              <w:rPr>
                <w:lang w:val="es-ES_tradnl"/>
              </w:rPr>
            </w:pPr>
            <w:r>
              <w:rPr>
                <w:lang w:val="es-ES_tradnl"/>
              </w:rPr>
              <w:t>Android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6"/>
              </w:numPr>
              <w:rPr>
                <w:lang w:val="es-ES_tradnl"/>
              </w:rPr>
            </w:pPr>
            <w:r>
              <w:rPr>
                <w:lang w:val="es-ES_tradnl"/>
              </w:rPr>
              <w:t>Web</w:t>
            </w:r>
          </w:p>
        </w:tc>
        <w:tc>
          <w:tcPr>
            <w:tcW w:w="1985" w:type="dxa"/>
          </w:tcPr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Windows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MacOS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Ios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Android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Linux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Web</w:t>
            </w:r>
          </w:p>
        </w:tc>
        <w:tc>
          <w:tcPr>
            <w:tcW w:w="1984" w:type="dxa"/>
          </w:tcPr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Windows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MacOS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Linux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BSD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Portable</w:t>
            </w:r>
          </w:p>
        </w:tc>
        <w:tc>
          <w:tcPr>
            <w:tcW w:w="1976" w:type="dxa"/>
          </w:tcPr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MacOS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Ios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Web, iCloud pages</w:t>
            </w:r>
          </w:p>
        </w:tc>
        <w:tc>
          <w:tcPr>
            <w:tcW w:w="1612" w:type="dxa"/>
          </w:tcPr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Windows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MacOS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Ios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Android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Linux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Web</w:t>
            </w:r>
          </w:p>
        </w:tc>
      </w:tr>
      <w:tr w:rsidR="001E1FE0" w:rsidTr="00B609B8">
        <w:tc>
          <w:tcPr>
            <w:tcW w:w="1140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Precio</w:t>
            </w:r>
          </w:p>
        </w:tc>
        <w:tc>
          <w:tcPr>
            <w:tcW w:w="1979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$3000 suscripción perpetua</w:t>
            </w:r>
          </w:p>
        </w:tc>
        <w:tc>
          <w:tcPr>
            <w:tcW w:w="1985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2 TB $200 al mes </w:t>
            </w:r>
          </w:p>
        </w:tc>
        <w:tc>
          <w:tcPr>
            <w:tcW w:w="1984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¡No!</w:t>
            </w:r>
          </w:p>
        </w:tc>
        <w:tc>
          <w:tcPr>
            <w:tcW w:w="1976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Gratis en dispositivos Apple</w:t>
            </w:r>
          </w:p>
        </w:tc>
        <w:tc>
          <w:tcPr>
            <w:tcW w:w="1612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Gratis el uso personal </w:t>
            </w:r>
          </w:p>
        </w:tc>
      </w:tr>
      <w:tr w:rsidR="001E1FE0" w:rsidTr="00B609B8">
        <w:tc>
          <w:tcPr>
            <w:tcW w:w="1140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Año</w:t>
            </w:r>
          </w:p>
        </w:tc>
        <w:tc>
          <w:tcPr>
            <w:tcW w:w="1979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1989</w:t>
            </w:r>
          </w:p>
        </w:tc>
        <w:tc>
          <w:tcPr>
            <w:tcW w:w="1985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2006</w:t>
            </w:r>
          </w:p>
        </w:tc>
        <w:tc>
          <w:tcPr>
            <w:tcW w:w="1984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2010</w:t>
            </w:r>
          </w:p>
        </w:tc>
        <w:tc>
          <w:tcPr>
            <w:tcW w:w="1976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2005</w:t>
            </w:r>
          </w:p>
        </w:tc>
        <w:tc>
          <w:tcPr>
            <w:tcW w:w="1612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2012</w:t>
            </w:r>
          </w:p>
        </w:tc>
      </w:tr>
    </w:tbl>
    <w:p w:rsidR="0058504E" w:rsidRPr="00CA16E3" w:rsidRDefault="0058504E" w:rsidP="006D79A8">
      <w:pPr>
        <w:pStyle w:val="Textoindependiente"/>
        <w:rPr>
          <w:lang w:val="es-ES_tradnl"/>
        </w:rPr>
      </w:pPr>
    </w:p>
    <w:sectPr w:rsidR="0058504E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FD3" w:rsidRDefault="007C4FD3" w:rsidP="00590471">
      <w:r>
        <w:separator/>
      </w:r>
    </w:p>
  </w:endnote>
  <w:endnote w:type="continuationSeparator" w:id="0">
    <w:p w:rsidR="007C4FD3" w:rsidRDefault="007C4FD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FD3" w:rsidRDefault="007C4FD3" w:rsidP="00590471">
      <w:r>
        <w:separator/>
      </w:r>
    </w:p>
  </w:footnote>
  <w:footnote w:type="continuationSeparator" w:id="0">
    <w:p w:rsidR="007C4FD3" w:rsidRDefault="007C4FD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665F95" w:rsidRDefault="00310F17" w:rsidP="00060042">
    <w:pPr>
      <w:pStyle w:val="Textoindependiente"/>
    </w:pPr>
    <w:r w:rsidRPr="00CA16E3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cx1="http://schemas.microsoft.com/office/drawing/2015/9/8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EBBC5B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wei4ssGAO/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KAUiksTwg8DRSJJsfygFIRDUwkKsfyMDmWB5SK&#10;aGAiUTmWh8mxPJRjCYHVC8qxPEyO5QGlUtvA5FgeyrGEwKuCItHkWB7KsYTA00CRaHIsD+VYQuBp&#10;oEg0OZaHciwhsDRQjuVhciwP5VhC4GmgSDQ5lodyLCHwNFAkmhzLQzmWEHgaKBJNjuWhHEsIPA0U&#10;iSbH8lC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V6TjmNtSCIxbNuj3cWm&#10;6EwIo2vpZANblZkTYGHpdbVqOOfjCH9SGPxUpVDFs4Otap5c3eF4mdiyBHvJJn6N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E96405"/>
    <w:multiLevelType w:val="hybridMultilevel"/>
    <w:tmpl w:val="CE121F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965F30"/>
    <w:multiLevelType w:val="hybridMultilevel"/>
    <w:tmpl w:val="EC5C20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FC71B0D"/>
    <w:multiLevelType w:val="hybridMultilevel"/>
    <w:tmpl w:val="72DE19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7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5"/>
  </w:num>
  <w:num w:numId="16">
    <w:abstractNumId w:val="12"/>
  </w:num>
  <w:num w:numId="17">
    <w:abstractNumId w:val="16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E01"/>
    <w:rsid w:val="00060042"/>
    <w:rsid w:val="0008685D"/>
    <w:rsid w:val="00090860"/>
    <w:rsid w:val="00112FD7"/>
    <w:rsid w:val="00150ABD"/>
    <w:rsid w:val="001579CB"/>
    <w:rsid w:val="001946FC"/>
    <w:rsid w:val="001E1FE0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95E01"/>
    <w:rsid w:val="004E158A"/>
    <w:rsid w:val="00565C77"/>
    <w:rsid w:val="0056708E"/>
    <w:rsid w:val="005801E5"/>
    <w:rsid w:val="0058504E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C4FD3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09B8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C60F5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Plantillas\Curr&#237;culum%20v&#237;tae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2</Pages>
  <Words>360</Words>
  <Characters>1981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2025-09-08T23:00:00Z</dcterms:created>
  <dcterms:modified xsi:type="dcterms:W3CDTF">2025-09-08T23:59:00Z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